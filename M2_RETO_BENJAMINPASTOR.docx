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1473" w:rsidRDefault="00CC1391" w:rsidP="00573D96">
      <w:pPr>
        <w:spacing w:after="0" w:line="240" w:lineRule="auto"/>
        <w:jc w:val="center"/>
        <w:rPr>
          <w:b/>
          <w:sz w:val="44"/>
          <w:lang w:val="en-US"/>
        </w:rPr>
      </w:pPr>
      <w:r>
        <w:rPr>
          <w:noProof/>
          <w:lang w:val="es-ES"/>
        </w:rPr>
        <w:drawing>
          <wp:inline distT="0" distB="0" distL="0" distR="0">
            <wp:extent cx="2750820" cy="1107440"/>
            <wp:effectExtent l="0" t="0" r="0" b="0"/>
            <wp:docPr id="74" name="Picture 3" descr="Edix Opiniones de clientes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dix Opiniones de clientes 20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10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473" w:rsidRDefault="00DB1473" w:rsidP="00573D96">
      <w:pPr>
        <w:spacing w:after="0" w:line="240" w:lineRule="auto"/>
        <w:jc w:val="center"/>
        <w:rPr>
          <w:b/>
          <w:sz w:val="44"/>
          <w:lang w:val="en-US"/>
        </w:rPr>
      </w:pPr>
    </w:p>
    <w:p w:rsidR="00DB1473" w:rsidRPr="00CC1391" w:rsidRDefault="00CC1391" w:rsidP="00573D96">
      <w:pPr>
        <w:spacing w:after="0" w:line="240" w:lineRule="auto"/>
        <w:jc w:val="center"/>
        <w:rPr>
          <w:b/>
          <w:sz w:val="40"/>
        </w:rPr>
      </w:pPr>
      <w:r w:rsidRPr="00CC1391">
        <w:rPr>
          <w:b/>
          <w:sz w:val="44"/>
        </w:rPr>
        <w:t>EDIX EDUCACIÓN</w:t>
      </w:r>
      <w:r>
        <w:rPr>
          <w:b/>
          <w:sz w:val="44"/>
        </w:rPr>
        <w:br/>
      </w:r>
      <w:r w:rsidRPr="00CC1391">
        <w:rPr>
          <w:b/>
          <w:sz w:val="40"/>
        </w:rPr>
        <w:t>MASTER FP IA Y BIG DATA</w:t>
      </w:r>
    </w:p>
    <w:p w:rsidR="00DB1473" w:rsidRPr="00CC1391" w:rsidRDefault="00DB1473" w:rsidP="00573D96">
      <w:pPr>
        <w:spacing w:after="0" w:line="240" w:lineRule="auto"/>
        <w:jc w:val="center"/>
      </w:pPr>
    </w:p>
    <w:p w:rsidR="00DB1473" w:rsidRPr="00CC1391" w:rsidRDefault="00DB1473" w:rsidP="00573D96">
      <w:pPr>
        <w:spacing w:after="0" w:line="240" w:lineRule="auto"/>
        <w:jc w:val="center"/>
      </w:pPr>
    </w:p>
    <w:p w:rsidR="00DB1473" w:rsidRDefault="00DB1473" w:rsidP="00573D96">
      <w:pPr>
        <w:spacing w:after="0" w:line="240" w:lineRule="auto"/>
        <w:jc w:val="center"/>
        <w:rPr>
          <w:b/>
        </w:rPr>
      </w:pPr>
    </w:p>
    <w:p w:rsidR="00DB1473" w:rsidRDefault="00DB1473" w:rsidP="00573D96">
      <w:pPr>
        <w:pBdr>
          <w:top w:val="single" w:sz="4" w:space="1" w:color="000000"/>
          <w:bottom w:val="single" w:sz="4" w:space="1" w:color="000000"/>
        </w:pBdr>
        <w:spacing w:after="0" w:line="240" w:lineRule="auto"/>
        <w:ind w:left="1134" w:right="1133"/>
        <w:jc w:val="center"/>
        <w:rPr>
          <w:b/>
        </w:rPr>
      </w:pPr>
    </w:p>
    <w:p w:rsidR="00DB1473" w:rsidRDefault="00DB1473" w:rsidP="00573D96">
      <w:pPr>
        <w:pBdr>
          <w:top w:val="single" w:sz="4" w:space="1" w:color="000000"/>
          <w:bottom w:val="single" w:sz="4" w:space="1" w:color="000000"/>
        </w:pBdr>
        <w:spacing w:after="0" w:line="240" w:lineRule="auto"/>
        <w:ind w:left="1134" w:right="1133"/>
        <w:jc w:val="center"/>
        <w:rPr>
          <w:b/>
        </w:rPr>
      </w:pPr>
    </w:p>
    <w:p w:rsidR="00025782" w:rsidRPr="00025782" w:rsidRDefault="00025782" w:rsidP="00025782">
      <w:pPr>
        <w:spacing w:after="0" w:line="240" w:lineRule="auto"/>
        <w:jc w:val="center"/>
        <w:rPr>
          <w:b/>
          <w:bCs/>
          <w:sz w:val="36"/>
        </w:rPr>
      </w:pPr>
      <w:r w:rsidRPr="00025782">
        <w:rPr>
          <w:b/>
          <w:bCs/>
          <w:sz w:val="36"/>
        </w:rPr>
        <w:t xml:space="preserve">Reto final. Módulo 2. Aprendizaje automático </w:t>
      </w:r>
    </w:p>
    <w:p w:rsidR="00DB1473" w:rsidRDefault="00DB1473" w:rsidP="00573D96">
      <w:pPr>
        <w:spacing w:after="0" w:line="240" w:lineRule="auto"/>
        <w:jc w:val="center"/>
        <w:rPr>
          <w:b/>
        </w:rPr>
      </w:pPr>
    </w:p>
    <w:p w:rsidR="00DB1473" w:rsidRDefault="00DB1473" w:rsidP="00573D96">
      <w:pPr>
        <w:spacing w:after="0" w:line="240" w:lineRule="auto"/>
        <w:jc w:val="center"/>
        <w:rPr>
          <w:b/>
        </w:rPr>
      </w:pPr>
    </w:p>
    <w:p w:rsidR="00DB1473" w:rsidRDefault="00DB1473" w:rsidP="00573D96">
      <w:pPr>
        <w:spacing w:after="0" w:line="240" w:lineRule="auto"/>
        <w:jc w:val="center"/>
        <w:rPr>
          <w:b/>
        </w:rPr>
      </w:pPr>
    </w:p>
    <w:p w:rsidR="00DB1473" w:rsidRDefault="00DB1473" w:rsidP="00573D96">
      <w:pPr>
        <w:spacing w:after="0" w:line="240" w:lineRule="auto"/>
        <w:jc w:val="center"/>
        <w:rPr>
          <w:b/>
        </w:rPr>
      </w:pPr>
    </w:p>
    <w:p w:rsidR="00DB1473" w:rsidRDefault="00DB1473" w:rsidP="00573D96">
      <w:pPr>
        <w:spacing w:after="0" w:line="240" w:lineRule="auto"/>
        <w:jc w:val="center"/>
        <w:rPr>
          <w:b/>
        </w:rPr>
      </w:pPr>
    </w:p>
    <w:p w:rsidR="00DB1473" w:rsidRDefault="00DB1473" w:rsidP="00573D96">
      <w:pPr>
        <w:spacing w:after="0" w:line="240" w:lineRule="auto"/>
        <w:jc w:val="center"/>
        <w:rPr>
          <w:b/>
        </w:rPr>
      </w:pPr>
    </w:p>
    <w:p w:rsidR="00DB1473" w:rsidRDefault="00DB1473" w:rsidP="00573D96">
      <w:pPr>
        <w:spacing w:after="0" w:line="240" w:lineRule="auto"/>
        <w:jc w:val="center"/>
        <w:rPr>
          <w:b/>
        </w:rPr>
      </w:pPr>
    </w:p>
    <w:p w:rsidR="00DB1473" w:rsidRDefault="00DB1473" w:rsidP="00573D96">
      <w:pPr>
        <w:spacing w:after="0" w:line="240" w:lineRule="auto"/>
        <w:jc w:val="center"/>
        <w:rPr>
          <w:b/>
        </w:rPr>
      </w:pPr>
    </w:p>
    <w:p w:rsidR="00DB1473" w:rsidRDefault="00DB1473" w:rsidP="00573D96">
      <w:pPr>
        <w:spacing w:after="0" w:line="240" w:lineRule="auto"/>
        <w:jc w:val="center"/>
        <w:rPr>
          <w:b/>
        </w:rPr>
      </w:pPr>
    </w:p>
    <w:p w:rsidR="00F2004A" w:rsidRDefault="00F2004A" w:rsidP="00573D96">
      <w:pPr>
        <w:spacing w:after="0" w:line="240" w:lineRule="auto"/>
        <w:jc w:val="center"/>
        <w:rPr>
          <w:b/>
          <w:sz w:val="32"/>
        </w:rPr>
      </w:pPr>
    </w:p>
    <w:p w:rsidR="00F2004A" w:rsidRDefault="00F2004A" w:rsidP="00573D96">
      <w:pPr>
        <w:spacing w:after="0" w:line="240" w:lineRule="auto"/>
        <w:jc w:val="center"/>
        <w:rPr>
          <w:b/>
          <w:sz w:val="32"/>
        </w:rPr>
      </w:pPr>
    </w:p>
    <w:p w:rsidR="00F2004A" w:rsidRDefault="00F2004A" w:rsidP="00573D96">
      <w:pPr>
        <w:spacing w:after="0" w:line="240" w:lineRule="auto"/>
        <w:jc w:val="center"/>
        <w:rPr>
          <w:b/>
          <w:sz w:val="32"/>
        </w:rPr>
      </w:pPr>
    </w:p>
    <w:p w:rsidR="00F2004A" w:rsidRDefault="00F2004A" w:rsidP="00573D96">
      <w:pPr>
        <w:spacing w:after="0" w:line="240" w:lineRule="auto"/>
        <w:jc w:val="center"/>
        <w:rPr>
          <w:b/>
          <w:sz w:val="32"/>
        </w:rPr>
      </w:pPr>
    </w:p>
    <w:p w:rsidR="00F2004A" w:rsidRDefault="00F2004A" w:rsidP="00573D96">
      <w:pPr>
        <w:spacing w:after="0" w:line="240" w:lineRule="auto"/>
        <w:jc w:val="center"/>
        <w:rPr>
          <w:b/>
          <w:sz w:val="32"/>
        </w:rPr>
      </w:pPr>
    </w:p>
    <w:p w:rsidR="00F2004A" w:rsidRDefault="00F2004A" w:rsidP="00573D96">
      <w:pPr>
        <w:spacing w:after="0" w:line="240" w:lineRule="auto"/>
        <w:jc w:val="center"/>
        <w:rPr>
          <w:b/>
          <w:sz w:val="32"/>
        </w:rPr>
      </w:pPr>
    </w:p>
    <w:p w:rsidR="00F2004A" w:rsidRDefault="00F2004A" w:rsidP="00573D96">
      <w:pPr>
        <w:spacing w:after="0" w:line="240" w:lineRule="auto"/>
        <w:jc w:val="center"/>
        <w:rPr>
          <w:b/>
          <w:sz w:val="32"/>
        </w:rPr>
      </w:pPr>
    </w:p>
    <w:p w:rsidR="00F2004A" w:rsidRDefault="00F2004A" w:rsidP="00573D96">
      <w:pPr>
        <w:spacing w:after="0" w:line="240" w:lineRule="auto"/>
        <w:jc w:val="center"/>
        <w:rPr>
          <w:b/>
          <w:sz w:val="32"/>
        </w:rPr>
      </w:pPr>
    </w:p>
    <w:p w:rsidR="00F2004A" w:rsidRDefault="00F2004A" w:rsidP="00573D96">
      <w:pPr>
        <w:spacing w:after="0" w:line="240" w:lineRule="auto"/>
        <w:jc w:val="center"/>
        <w:rPr>
          <w:b/>
          <w:sz w:val="32"/>
        </w:rPr>
      </w:pPr>
    </w:p>
    <w:p w:rsidR="00F2004A" w:rsidRDefault="00F2004A" w:rsidP="00573D96">
      <w:pPr>
        <w:spacing w:after="0" w:line="240" w:lineRule="auto"/>
        <w:jc w:val="center"/>
        <w:rPr>
          <w:b/>
          <w:sz w:val="32"/>
        </w:rPr>
      </w:pPr>
    </w:p>
    <w:p w:rsidR="00F2004A" w:rsidRDefault="00F2004A" w:rsidP="00573D96">
      <w:pPr>
        <w:spacing w:after="0" w:line="240" w:lineRule="auto"/>
        <w:jc w:val="center"/>
        <w:rPr>
          <w:b/>
          <w:sz w:val="32"/>
        </w:rPr>
      </w:pPr>
    </w:p>
    <w:p w:rsidR="00F2004A" w:rsidRDefault="00F2004A" w:rsidP="00573D96">
      <w:pPr>
        <w:spacing w:after="0" w:line="240" w:lineRule="auto"/>
        <w:jc w:val="center"/>
        <w:rPr>
          <w:b/>
          <w:sz w:val="32"/>
        </w:rPr>
      </w:pPr>
    </w:p>
    <w:p w:rsidR="00F2004A" w:rsidRDefault="00F2004A" w:rsidP="00573D96">
      <w:pPr>
        <w:spacing w:after="0" w:line="240" w:lineRule="auto"/>
        <w:jc w:val="center"/>
        <w:rPr>
          <w:b/>
          <w:sz w:val="32"/>
        </w:rPr>
      </w:pPr>
    </w:p>
    <w:p w:rsidR="00573D96" w:rsidRDefault="00573D96" w:rsidP="00573D96">
      <w:pPr>
        <w:spacing w:after="0" w:line="240" w:lineRule="auto"/>
        <w:jc w:val="right"/>
        <w:rPr>
          <w:b/>
          <w:sz w:val="32"/>
        </w:rPr>
      </w:pPr>
    </w:p>
    <w:p w:rsidR="00DB1473" w:rsidRDefault="00DB1473" w:rsidP="00573D96">
      <w:pPr>
        <w:spacing w:after="0" w:line="240" w:lineRule="auto"/>
        <w:jc w:val="right"/>
        <w:rPr>
          <w:b/>
          <w:sz w:val="32"/>
        </w:rPr>
      </w:pPr>
      <w:r>
        <w:rPr>
          <w:b/>
          <w:sz w:val="32"/>
        </w:rPr>
        <w:t xml:space="preserve">Alumno: </w:t>
      </w:r>
      <w:r w:rsidR="007F6A62">
        <w:rPr>
          <w:b/>
          <w:sz w:val="32"/>
        </w:rPr>
        <w:t>Benjamín Pastor</w:t>
      </w:r>
    </w:p>
    <w:p w:rsidR="00B9692A" w:rsidRDefault="00B9692A" w:rsidP="00F2004A">
      <w:pPr>
        <w:spacing w:after="0" w:line="240" w:lineRule="auto"/>
        <w:jc w:val="left"/>
        <w:rPr>
          <w:b/>
          <w:sz w:val="28"/>
        </w:rPr>
        <w:sectPr w:rsidR="00B9692A" w:rsidSect="008306B1">
          <w:headerReference w:type="even" r:id="rId9"/>
          <w:headerReference w:type="default" r:id="rId10"/>
          <w:pgSz w:w="11906" w:h="16838" w:code="9"/>
          <w:pgMar w:top="1134" w:right="1418" w:bottom="1134" w:left="1701" w:header="709" w:footer="709" w:gutter="0"/>
          <w:pgNumType w:fmt="lowerRoman" w:start="1"/>
          <w:cols w:space="708"/>
          <w:titlePg/>
          <w:docGrid w:linePitch="360"/>
        </w:sectPr>
      </w:pPr>
    </w:p>
    <w:p w:rsidR="00F57A94" w:rsidRPr="00292B19" w:rsidRDefault="00292B19" w:rsidP="00F2004A">
      <w:pPr>
        <w:ind w:firstLine="0"/>
        <w:jc w:val="left"/>
        <w:rPr>
          <w:b/>
          <w:lang w:val="es-ES"/>
        </w:rPr>
      </w:pPr>
      <w:r w:rsidRPr="00292B19">
        <w:rPr>
          <w:b/>
        </w:rPr>
        <w:lastRenderedPageBreak/>
        <w:t xml:space="preserve">Se debe entregar un informe con la descripción detallada de la actividad y las respuestas a todo lo que se solicita en el enunciado. El informe será un PDF con imágenes y texto donde se vean los pasos que se siguieron. Adjunto al informe debe aparecer el notebook con el código </w:t>
      </w:r>
      <w:proofErr w:type="spellStart"/>
      <w:r w:rsidRPr="00292B19">
        <w:rPr>
          <w:b/>
        </w:rPr>
        <w:t>Python</w:t>
      </w:r>
      <w:proofErr w:type="spellEnd"/>
      <w:r w:rsidRPr="00292B19">
        <w:rPr>
          <w:b/>
        </w:rPr>
        <w:t>.</w:t>
      </w:r>
    </w:p>
    <w:p w:rsidR="00292B19" w:rsidRDefault="00292B19" w:rsidP="00F2004A">
      <w:pPr>
        <w:ind w:firstLine="0"/>
        <w:jc w:val="left"/>
        <w:rPr>
          <w:lang w:val="es-ES"/>
        </w:rPr>
      </w:pPr>
      <w:r>
        <w:rPr>
          <w:lang w:val="es-ES"/>
        </w:rPr>
        <w:t xml:space="preserve">  La aplicación permite mediante una entrada del usuario la elección de uno de los siguientes modelos: VGG16, </w:t>
      </w:r>
      <w:proofErr w:type="spellStart"/>
      <w:r>
        <w:rPr>
          <w:lang w:val="es-ES"/>
        </w:rPr>
        <w:t>Xception</w:t>
      </w:r>
      <w:proofErr w:type="spellEnd"/>
      <w:r>
        <w:rPr>
          <w:lang w:val="es-ES"/>
        </w:rPr>
        <w:t xml:space="preserve"> y ResNet50.</w:t>
      </w:r>
      <w:r w:rsidR="002A5880">
        <w:rPr>
          <w:lang w:val="es-ES"/>
        </w:rPr>
        <w:t xml:space="preserve"> </w:t>
      </w:r>
      <w:bookmarkStart w:id="0" w:name="_GoBack"/>
      <w:bookmarkEnd w:id="0"/>
    </w:p>
    <w:p w:rsidR="00222E0E" w:rsidRPr="00222E0E" w:rsidRDefault="00FA3D2B" w:rsidP="00222E0E">
      <w:pPr>
        <w:pStyle w:val="Heading1"/>
        <w:rPr>
          <w:rFonts w:ascii="Times New Roman" w:hAnsi="Times New Roman" w:cs="Times New Roman"/>
          <w:b w:val="0"/>
          <w:sz w:val="24"/>
          <w:szCs w:val="24"/>
        </w:rPr>
      </w:pPr>
      <w:r w:rsidRPr="00222E0E">
        <w:rPr>
          <w:rFonts w:ascii="Times New Roman" w:hAnsi="Times New Roman" w:cs="Times New Roman"/>
          <w:lang w:val="es-ES"/>
        </w:rPr>
        <w:t xml:space="preserve"> </w:t>
      </w:r>
      <w:r w:rsidRPr="00222E0E">
        <w:rPr>
          <w:rFonts w:ascii="Times New Roman" w:hAnsi="Times New Roman" w:cs="Times New Roman"/>
          <w:b w:val="0"/>
          <w:sz w:val="24"/>
          <w:szCs w:val="24"/>
          <w:lang w:val="es-ES"/>
        </w:rPr>
        <w:t xml:space="preserve">Como optimizadores </w:t>
      </w:r>
      <w:r w:rsidR="00222E0E" w:rsidRPr="00222E0E">
        <w:rPr>
          <w:rFonts w:ascii="Times New Roman" w:hAnsi="Times New Roman" w:cs="Times New Roman"/>
          <w:b w:val="0"/>
          <w:sz w:val="24"/>
          <w:szCs w:val="24"/>
          <w:lang w:val="es-ES"/>
        </w:rPr>
        <w:t xml:space="preserve">de </w:t>
      </w:r>
      <w:proofErr w:type="spellStart"/>
      <w:r w:rsidR="00222E0E" w:rsidRPr="00222E0E">
        <w:rPr>
          <w:rFonts w:ascii="Times New Roman" w:hAnsi="Times New Roman" w:cs="Times New Roman"/>
          <w:b w:val="0"/>
          <w:sz w:val="24"/>
          <w:szCs w:val="24"/>
          <w:lang w:val="es-ES"/>
        </w:rPr>
        <w:t>Keras</w:t>
      </w:r>
      <w:proofErr w:type="spellEnd"/>
      <w:r w:rsidR="00222E0E" w:rsidRPr="00222E0E">
        <w:rPr>
          <w:rFonts w:ascii="Times New Roman" w:hAnsi="Times New Roman" w:cs="Times New Roman"/>
          <w:b w:val="0"/>
          <w:sz w:val="24"/>
          <w:szCs w:val="24"/>
          <w:lang w:val="es-ES"/>
        </w:rPr>
        <w:t xml:space="preserve"> se ha probado con Adam, </w:t>
      </w:r>
      <w:proofErr w:type="spellStart"/>
      <w:r w:rsidRPr="00222E0E">
        <w:rPr>
          <w:rFonts w:ascii="Times New Roman" w:hAnsi="Times New Roman" w:cs="Times New Roman"/>
          <w:b w:val="0"/>
          <w:sz w:val="24"/>
          <w:szCs w:val="24"/>
        </w:rPr>
        <w:t>RMSprop</w:t>
      </w:r>
      <w:proofErr w:type="spellEnd"/>
      <w:r w:rsidR="0062183F">
        <w:rPr>
          <w:rFonts w:ascii="Times New Roman" w:hAnsi="Times New Roman" w:cs="Times New Roman"/>
          <w:b w:val="0"/>
          <w:sz w:val="24"/>
          <w:szCs w:val="24"/>
        </w:rPr>
        <w:t xml:space="preserve"> y </w:t>
      </w:r>
      <w:r w:rsidR="00222E0E" w:rsidRPr="00222E0E">
        <w:rPr>
          <w:rFonts w:ascii="Times New Roman" w:hAnsi="Times New Roman" w:cs="Times New Roman"/>
          <w:b w:val="0"/>
          <w:sz w:val="24"/>
          <w:szCs w:val="24"/>
        </w:rPr>
        <w:t>SGD</w:t>
      </w:r>
    </w:p>
    <w:p w:rsidR="00FA3D2B" w:rsidRDefault="00222E0E" w:rsidP="00F2004A">
      <w:pPr>
        <w:ind w:firstLine="0"/>
        <w:jc w:val="left"/>
        <w:rPr>
          <w:lang w:val="es-ES"/>
        </w:rPr>
      </w:pPr>
      <w:r>
        <w:t xml:space="preserve"> y varios </w:t>
      </w:r>
      <w:proofErr w:type="spellStart"/>
      <w:r>
        <w:t>learning_rate</w:t>
      </w:r>
      <w:proofErr w:type="spellEnd"/>
      <w:r>
        <w:t xml:space="preserve"> desde 1e-4 hasta 1e-2, obteniéndose mejores resultados con Adam</w:t>
      </w:r>
      <w:r w:rsidR="0062183F">
        <w:t>.</w:t>
      </w:r>
    </w:p>
    <w:p w:rsidR="000B5733" w:rsidRDefault="00292B19" w:rsidP="00F2004A">
      <w:pPr>
        <w:ind w:firstLine="0"/>
        <w:jc w:val="left"/>
        <w:rPr>
          <w:lang w:val="es-ES"/>
        </w:rPr>
      </w:pPr>
      <w:r>
        <w:rPr>
          <w:lang w:val="es-ES"/>
        </w:rPr>
        <w:t xml:space="preserve"> Además para mejorar la predicción se ha añadido una capa densa con 2048 neuronas y activación </w:t>
      </w:r>
      <w:proofErr w:type="spellStart"/>
      <w:r>
        <w:rPr>
          <w:lang w:val="es-ES"/>
        </w:rPr>
        <w:t>Relu</w:t>
      </w:r>
      <w:proofErr w:type="spellEnd"/>
      <w:r>
        <w:rPr>
          <w:lang w:val="es-ES"/>
        </w:rPr>
        <w:t xml:space="preserve"> para todos los modelos. </w:t>
      </w:r>
    </w:p>
    <w:p w:rsidR="008460BE" w:rsidRDefault="008460BE" w:rsidP="00F2004A">
      <w:pPr>
        <w:ind w:firstLine="0"/>
        <w:jc w:val="left"/>
        <w:rPr>
          <w:lang w:val="es-ES"/>
        </w:rPr>
      </w:pPr>
      <w:r>
        <w:rPr>
          <w:lang w:val="es-ES"/>
        </w:rPr>
        <w:t xml:space="preserve"> El único modelo que supera el 90% sobre el conjunto de prueba es el modelo VGG16.</w:t>
      </w:r>
    </w:p>
    <w:p w:rsidR="00292B19" w:rsidRDefault="00292B19" w:rsidP="00F2004A">
      <w:pPr>
        <w:ind w:firstLine="0"/>
        <w:jc w:val="left"/>
        <w:rPr>
          <w:lang w:val="es-ES"/>
        </w:rPr>
      </w:pPr>
      <w:r>
        <w:rPr>
          <w:lang w:val="es-ES"/>
        </w:rPr>
        <w:t xml:space="preserve"> Mediante la utilización del modelo VGG16 se obtienen los siguientes resultados: </w:t>
      </w:r>
    </w:p>
    <w:p w:rsidR="00292B19" w:rsidRDefault="00292B19" w:rsidP="00F2004A">
      <w:pPr>
        <w:ind w:firstLine="0"/>
        <w:jc w:val="left"/>
        <w:rPr>
          <w:lang w:val="es-ES"/>
        </w:rPr>
      </w:pPr>
      <w:r>
        <w:rPr>
          <w:lang w:val="es-ES"/>
        </w:rPr>
        <w:t xml:space="preserve"> </w:t>
      </w:r>
      <w:r w:rsidR="000B55E0">
        <w:rPr>
          <w:noProof/>
          <w:lang w:val="es-ES"/>
        </w:rPr>
        <w:drawing>
          <wp:inline distT="0" distB="0" distL="0" distR="0">
            <wp:extent cx="5579745" cy="857539"/>
            <wp:effectExtent l="19050" t="0" r="1905" b="0"/>
            <wp:docPr id="5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85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5733">
        <w:rPr>
          <w:noProof/>
          <w:lang w:val="es-ES"/>
        </w:rPr>
        <w:drawing>
          <wp:inline distT="0" distB="0" distL="0" distR="0">
            <wp:extent cx="5546090" cy="1906270"/>
            <wp:effectExtent l="0" t="0" r="0" b="0"/>
            <wp:docPr id="24" name="Imagen 2" descr="MacOs:Users:benja:Desktop:Capturas:Captura de pantalla 2022-06-25 a las 20.00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Os:Users:benja:Desktop:Capturas:Captura de pantalla 2022-06-25 a las 20.00.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B19" w:rsidRDefault="00874BB5" w:rsidP="00F2004A">
      <w:pPr>
        <w:ind w:firstLine="0"/>
        <w:jc w:val="left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373862" cy="2155451"/>
            <wp:effectExtent l="0" t="0" r="0" b="0"/>
            <wp:docPr id="20" name="Imagen 4" descr="MacOs:Users:benja:Desktop:Captura de pantalla 2022-06-24 a las 21.1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Os:Users:benja:Desktop:Captura de pantalla 2022-06-24 a las 21.11.5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66" cy="215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5733">
        <w:rPr>
          <w:noProof/>
          <w:lang w:val="es-ES"/>
        </w:rPr>
        <w:drawing>
          <wp:inline distT="0" distB="0" distL="0" distR="0">
            <wp:extent cx="2300661" cy="2073014"/>
            <wp:effectExtent l="0" t="0" r="0" b="0"/>
            <wp:docPr id="18" name="Imagen 1" descr="MacOs:Users:benja:Desktop:Capturas:Captura de pantalla 2022-06-25 a las 19.5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Os:Users:benja:Desktop:Capturas:Captura de pantalla 2022-06-25 a las 19.59.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037" cy="207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BB5" w:rsidRDefault="00874BB5" w:rsidP="00874BB5">
      <w:pPr>
        <w:ind w:firstLine="0"/>
        <w:jc w:val="left"/>
        <w:rPr>
          <w:lang w:val="es-ES"/>
        </w:rPr>
      </w:pPr>
      <w:r>
        <w:rPr>
          <w:lang w:val="es-ES"/>
        </w:rPr>
        <w:lastRenderedPageBreak/>
        <w:t xml:space="preserve">Mediante la utilización del modelo </w:t>
      </w:r>
      <w:proofErr w:type="spellStart"/>
      <w:r>
        <w:rPr>
          <w:lang w:val="es-ES"/>
        </w:rPr>
        <w:t>Xception</w:t>
      </w:r>
      <w:proofErr w:type="spellEnd"/>
      <w:r>
        <w:rPr>
          <w:lang w:val="es-ES"/>
        </w:rPr>
        <w:t xml:space="preserve"> se obtienen los siguientes resultados: </w:t>
      </w:r>
    </w:p>
    <w:p w:rsidR="00874BB5" w:rsidRDefault="00C80AD1" w:rsidP="00854BF0">
      <w:pPr>
        <w:ind w:firstLine="0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579745" cy="1085785"/>
            <wp:effectExtent l="19050" t="0" r="1905" b="0"/>
            <wp:docPr id="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8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BB5" w:rsidRDefault="000B55E0" w:rsidP="00854BF0">
      <w:pPr>
        <w:ind w:firstLine="0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579745" cy="1260430"/>
            <wp:effectExtent l="19050" t="0" r="1905" b="0"/>
            <wp:docPr id="5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26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2358321" cy="1532965"/>
            <wp:effectExtent l="19050" t="0" r="3879" b="0"/>
            <wp:docPr id="5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885" cy="1533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2449058" cy="1532964"/>
            <wp:effectExtent l="19050" t="0" r="8392" b="0"/>
            <wp:docPr id="5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518" cy="153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7C2" w:rsidRDefault="00AD27C2" w:rsidP="007D6009">
      <w:pPr>
        <w:ind w:firstLine="0"/>
        <w:jc w:val="left"/>
        <w:rPr>
          <w:lang w:val="es-ES"/>
        </w:rPr>
      </w:pPr>
      <w:r>
        <w:rPr>
          <w:lang w:val="es-ES"/>
        </w:rPr>
        <w:t xml:space="preserve">Mediante la utilización del modelo </w:t>
      </w:r>
      <w:r w:rsidR="007D6009">
        <w:rPr>
          <w:lang w:val="es-ES"/>
        </w:rPr>
        <w:t>ResNet50</w:t>
      </w:r>
      <w:r>
        <w:rPr>
          <w:lang w:val="es-ES"/>
        </w:rPr>
        <w:t xml:space="preserve"> se obtienen los siguientes resultados: </w:t>
      </w:r>
      <w:r w:rsidR="00C80AD1">
        <w:rPr>
          <w:noProof/>
          <w:lang w:val="es-ES"/>
        </w:rPr>
        <w:drawing>
          <wp:inline distT="0" distB="0" distL="0" distR="0">
            <wp:extent cx="4951879" cy="874426"/>
            <wp:effectExtent l="19050" t="0" r="1121" b="0"/>
            <wp:docPr id="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91" cy="87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0AD1">
        <w:rPr>
          <w:noProof/>
          <w:lang w:val="es-ES"/>
        </w:rPr>
        <w:drawing>
          <wp:inline distT="0" distB="0" distL="0" distR="0">
            <wp:extent cx="5579745" cy="1272939"/>
            <wp:effectExtent l="19050" t="0" r="1905" b="0"/>
            <wp:docPr id="4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27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0AD1">
        <w:rPr>
          <w:noProof/>
          <w:lang w:val="es-ES"/>
        </w:rPr>
        <w:drawing>
          <wp:inline distT="0" distB="0" distL="0" distR="0">
            <wp:extent cx="2141100" cy="1394012"/>
            <wp:effectExtent l="19050" t="0" r="0" b="0"/>
            <wp:docPr id="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525" cy="139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0AD1">
        <w:rPr>
          <w:noProof/>
          <w:lang w:val="es-ES"/>
        </w:rPr>
        <w:drawing>
          <wp:inline distT="0" distB="0" distL="0" distR="0">
            <wp:extent cx="2093382" cy="1349166"/>
            <wp:effectExtent l="19050" t="0" r="2118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479" cy="134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009" w:rsidRDefault="00292B19" w:rsidP="00F2004A">
      <w:pPr>
        <w:ind w:firstLine="0"/>
        <w:jc w:val="left"/>
        <w:rPr>
          <w:lang w:val="es-ES"/>
        </w:rPr>
      </w:pPr>
      <w:r>
        <w:rPr>
          <w:lang w:val="es-ES"/>
        </w:rPr>
        <w:t xml:space="preserve"> </w:t>
      </w:r>
    </w:p>
    <w:p w:rsidR="007D6009" w:rsidRDefault="007D6009" w:rsidP="00F2004A">
      <w:pPr>
        <w:ind w:firstLine="0"/>
        <w:jc w:val="left"/>
        <w:rPr>
          <w:lang w:val="es-ES"/>
        </w:rPr>
      </w:pPr>
    </w:p>
    <w:p w:rsidR="00292B19" w:rsidRDefault="00292B19" w:rsidP="00F2004A">
      <w:pPr>
        <w:ind w:firstLine="0"/>
        <w:jc w:val="left"/>
        <w:rPr>
          <w:lang w:val="es-ES"/>
        </w:rPr>
      </w:pPr>
      <w:r>
        <w:rPr>
          <w:lang w:val="es-ES"/>
        </w:rPr>
        <w:lastRenderedPageBreak/>
        <w:t>A continuación breve explicación y capturas del proceso:</w:t>
      </w:r>
    </w:p>
    <w:p w:rsidR="00F2004A" w:rsidRDefault="00F2004A" w:rsidP="00B35B7D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t xml:space="preserve">Instalar </w:t>
      </w:r>
      <w:proofErr w:type="spellStart"/>
      <w:r>
        <w:rPr>
          <w:lang w:val="es-ES"/>
        </w:rPr>
        <w:t>imutils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Tensorflow</w:t>
      </w:r>
      <w:proofErr w:type="spellEnd"/>
      <w:r>
        <w:rPr>
          <w:lang w:val="es-ES"/>
        </w:rPr>
        <w:br/>
      </w:r>
      <w:r>
        <w:rPr>
          <w:noProof/>
          <w:lang w:val="es-ES"/>
        </w:rPr>
        <w:drawing>
          <wp:inline distT="0" distB="0" distL="0" distR="0">
            <wp:extent cx="5579745" cy="2755272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55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04A" w:rsidRDefault="00F2004A" w:rsidP="00B35B7D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t>Importación librerías</w:t>
      </w:r>
      <w:r>
        <w:rPr>
          <w:lang w:val="es-ES"/>
        </w:rPr>
        <w:br/>
      </w:r>
      <w:r w:rsidR="00024C37">
        <w:rPr>
          <w:noProof/>
          <w:lang w:val="es-ES"/>
        </w:rPr>
        <w:drawing>
          <wp:inline distT="0" distB="0" distL="0" distR="0">
            <wp:extent cx="5579745" cy="3218898"/>
            <wp:effectExtent l="19050" t="0" r="190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21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C37" w:rsidRDefault="00024C37" w:rsidP="00B35B7D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lastRenderedPageBreak/>
        <w:t>Selección del modelo</w:t>
      </w:r>
      <w:r>
        <w:rPr>
          <w:lang w:val="es-ES"/>
        </w:rPr>
        <w:br/>
      </w:r>
      <w:r>
        <w:rPr>
          <w:noProof/>
          <w:lang w:val="es-ES"/>
        </w:rPr>
        <w:drawing>
          <wp:inline distT="0" distB="0" distL="0" distR="0">
            <wp:extent cx="5579745" cy="3165853"/>
            <wp:effectExtent l="19050" t="0" r="1905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6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04A" w:rsidRDefault="00F2004A" w:rsidP="00B35B7D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t xml:space="preserve">Importación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br/>
      </w:r>
      <w:r>
        <w:rPr>
          <w:noProof/>
          <w:lang w:val="es-ES"/>
        </w:rPr>
        <w:drawing>
          <wp:inline distT="0" distB="0" distL="0" distR="0">
            <wp:extent cx="2720975" cy="1561465"/>
            <wp:effectExtent l="1905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04A" w:rsidRDefault="00F2004A" w:rsidP="00B35B7D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t>División en subconjuntos</w:t>
      </w:r>
      <w:r>
        <w:rPr>
          <w:lang w:val="es-ES"/>
        </w:rPr>
        <w:br/>
      </w:r>
      <w:r>
        <w:rPr>
          <w:noProof/>
          <w:lang w:val="es-ES"/>
        </w:rPr>
        <w:drawing>
          <wp:inline distT="0" distB="0" distL="0" distR="0">
            <wp:extent cx="5579745" cy="1685122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8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04A" w:rsidRDefault="00774EE8" w:rsidP="00B35B7D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lastRenderedPageBreak/>
        <w:t xml:space="preserve">División 80-20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br/>
      </w:r>
      <w:r>
        <w:rPr>
          <w:noProof/>
          <w:lang w:val="es-ES"/>
        </w:rPr>
        <w:drawing>
          <wp:inline distT="0" distB="0" distL="0" distR="0">
            <wp:extent cx="5579745" cy="3279821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27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8" w:rsidRDefault="00A911E1" w:rsidP="00B35B7D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t xml:space="preserve">Función </w:t>
      </w:r>
      <w:r w:rsidR="00774EE8">
        <w:rPr>
          <w:lang w:val="es-ES"/>
        </w:rPr>
        <w:t>carga imágenes y copia a nuevas carpetas</w:t>
      </w:r>
      <w:r w:rsidR="00774EE8">
        <w:rPr>
          <w:lang w:val="es-ES"/>
        </w:rPr>
        <w:br/>
      </w:r>
      <w:r w:rsidR="00774EE8">
        <w:rPr>
          <w:noProof/>
          <w:lang w:val="es-ES"/>
        </w:rPr>
        <w:drawing>
          <wp:inline distT="0" distB="0" distL="0" distR="0">
            <wp:extent cx="5579745" cy="2297348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97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4EE8">
        <w:rPr>
          <w:lang w:val="es-ES"/>
        </w:rPr>
        <w:br/>
      </w:r>
      <w:r w:rsidR="00774EE8">
        <w:rPr>
          <w:noProof/>
          <w:lang w:val="es-ES"/>
        </w:rPr>
        <w:drawing>
          <wp:inline distT="0" distB="0" distL="0" distR="0">
            <wp:extent cx="5579745" cy="1898338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98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8" w:rsidRDefault="00774EE8" w:rsidP="00B35B7D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lastRenderedPageBreak/>
        <w:t>Comprobar imágenes</w:t>
      </w:r>
      <w:r>
        <w:rPr>
          <w:lang w:val="es-ES"/>
        </w:rPr>
        <w:br/>
      </w:r>
      <w:r>
        <w:rPr>
          <w:noProof/>
          <w:lang w:val="es-ES"/>
        </w:rPr>
        <w:drawing>
          <wp:inline distT="0" distB="0" distL="0" distR="0">
            <wp:extent cx="5579745" cy="2146401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4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noProof/>
          <w:lang w:val="es-ES"/>
        </w:rPr>
        <w:drawing>
          <wp:inline distT="0" distB="0" distL="0" distR="0">
            <wp:extent cx="5579745" cy="3679858"/>
            <wp:effectExtent l="1905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67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8" w:rsidRDefault="00774EE8" w:rsidP="00B35B7D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t>Recortar imágenes para mejorar precisión y aplicar a cada subconjunto</w:t>
      </w:r>
      <w:r>
        <w:rPr>
          <w:lang w:val="es-ES"/>
        </w:rPr>
        <w:br/>
      </w:r>
      <w:r>
        <w:rPr>
          <w:noProof/>
          <w:lang w:val="es-ES"/>
        </w:rPr>
        <w:drawing>
          <wp:inline distT="0" distB="0" distL="0" distR="0">
            <wp:extent cx="5579745" cy="2413483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413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lastRenderedPageBreak/>
        <w:br/>
      </w:r>
      <w:r>
        <w:rPr>
          <w:noProof/>
          <w:lang w:val="es-ES"/>
        </w:rPr>
        <w:drawing>
          <wp:inline distT="0" distB="0" distL="0" distR="0">
            <wp:extent cx="5579745" cy="836580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83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8" w:rsidRDefault="006F11D9" w:rsidP="00B35B7D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t>Comprobamos que imágenes están más ajustadas</w:t>
      </w:r>
      <w:r>
        <w:rPr>
          <w:lang w:val="es-ES"/>
        </w:rPr>
        <w:br/>
      </w:r>
      <w:r>
        <w:rPr>
          <w:noProof/>
          <w:lang w:val="es-ES"/>
        </w:rPr>
        <w:drawing>
          <wp:inline distT="0" distB="0" distL="0" distR="0">
            <wp:extent cx="5579745" cy="3444317"/>
            <wp:effectExtent l="1905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44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467" w:rsidRDefault="00E43D81" w:rsidP="00B35B7D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t>Creamos las carpetas donde</w:t>
      </w:r>
      <w:r w:rsidR="003B1467">
        <w:rPr>
          <w:lang w:val="es-ES"/>
        </w:rPr>
        <w:t xml:space="preserve"> guardaremos las </w:t>
      </w:r>
      <w:r w:rsidR="00A911E1">
        <w:rPr>
          <w:lang w:val="es-ES"/>
        </w:rPr>
        <w:t xml:space="preserve">nuevas </w:t>
      </w:r>
      <w:r w:rsidR="003B1467">
        <w:rPr>
          <w:lang w:val="es-ES"/>
        </w:rPr>
        <w:t>imágenes</w:t>
      </w:r>
      <w:r w:rsidR="003A0945">
        <w:rPr>
          <w:noProof/>
          <w:lang w:val="es-ES"/>
        </w:rPr>
        <w:drawing>
          <wp:inline distT="0" distB="0" distL="0" distR="0">
            <wp:extent cx="5579745" cy="792099"/>
            <wp:effectExtent l="19050" t="0" r="1905" b="0"/>
            <wp:docPr id="1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92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1467">
        <w:rPr>
          <w:lang w:val="es-ES"/>
        </w:rPr>
        <w:br/>
      </w:r>
      <w:r>
        <w:rPr>
          <w:noProof/>
          <w:lang w:val="es-ES"/>
        </w:rPr>
        <w:drawing>
          <wp:inline distT="0" distB="0" distL="0" distR="0">
            <wp:extent cx="5579745" cy="1741629"/>
            <wp:effectExtent l="1905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74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467" w:rsidRDefault="00E43D81" w:rsidP="00B35B7D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lastRenderedPageBreak/>
        <w:t xml:space="preserve"> Adaptar tamaño</w:t>
      </w:r>
      <w:r>
        <w:rPr>
          <w:lang w:val="es-ES"/>
        </w:rPr>
        <w:br/>
      </w:r>
      <w:r>
        <w:rPr>
          <w:noProof/>
          <w:lang w:val="es-ES"/>
        </w:rPr>
        <w:drawing>
          <wp:inline distT="0" distB="0" distL="0" distR="0">
            <wp:extent cx="5579745" cy="1930730"/>
            <wp:effectExtent l="1905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9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41" w:rsidRPr="00C34941" w:rsidRDefault="00A911E1" w:rsidP="00A911E1">
      <w:pPr>
        <w:jc w:val="left"/>
        <w:rPr>
          <w:lang w:val="es-ES"/>
        </w:rPr>
      </w:pPr>
      <w:r>
        <w:rPr>
          <w:lang w:val="es-ES"/>
        </w:rPr>
        <w:t xml:space="preserve">Data </w:t>
      </w:r>
      <w:proofErr w:type="spellStart"/>
      <w:r>
        <w:rPr>
          <w:lang w:val="es-ES"/>
        </w:rPr>
        <w:t>A</w:t>
      </w:r>
      <w:r w:rsidR="00E43D81">
        <w:rPr>
          <w:lang w:val="es-ES"/>
        </w:rPr>
        <w:t>ugmentation</w:t>
      </w:r>
      <w:proofErr w:type="spellEnd"/>
      <w:r w:rsidR="00E43D81">
        <w:rPr>
          <w:lang w:val="es-ES"/>
        </w:rPr>
        <w:br/>
      </w:r>
      <w:r w:rsidR="00E43D81">
        <w:rPr>
          <w:noProof/>
          <w:lang w:val="es-ES"/>
        </w:rPr>
        <w:drawing>
          <wp:inline distT="0" distB="0" distL="0" distR="0">
            <wp:extent cx="5579745" cy="2721914"/>
            <wp:effectExtent l="1905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2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41" w:rsidRDefault="00C34941" w:rsidP="00C34941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t>Cargamos el</w:t>
      </w:r>
      <w:r w:rsidRPr="00C34941">
        <w:rPr>
          <w:lang w:val="es-ES"/>
        </w:rPr>
        <w:t xml:space="preserve"> modelo Base</w:t>
      </w:r>
      <w:r w:rsidR="00A911E1">
        <w:rPr>
          <w:lang w:val="es-ES"/>
        </w:rPr>
        <w:t xml:space="preserve"> </w:t>
      </w:r>
      <w:r w:rsidR="00024C37">
        <w:rPr>
          <w:lang w:val="es-ES"/>
        </w:rPr>
        <w:t>seleccionado</w:t>
      </w:r>
      <w:r>
        <w:rPr>
          <w:lang w:val="es-ES"/>
        </w:rPr>
        <w:br/>
      </w:r>
      <w:r w:rsidR="00024C37">
        <w:rPr>
          <w:noProof/>
          <w:lang w:val="es-ES"/>
        </w:rPr>
        <w:drawing>
          <wp:inline distT="0" distB="0" distL="0" distR="0">
            <wp:extent cx="5579745" cy="2553010"/>
            <wp:effectExtent l="19050" t="0" r="1905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55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41" w:rsidRPr="00C34941" w:rsidRDefault="00C34941" w:rsidP="00C34941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lastRenderedPageBreak/>
        <w:t>Entrenamiento</w:t>
      </w:r>
      <w:r w:rsidR="00A911E1">
        <w:t xml:space="preserve"> del modelo</w:t>
      </w:r>
      <w:r>
        <w:br/>
      </w:r>
      <w:r w:rsidR="00F756AB">
        <w:rPr>
          <w:noProof/>
          <w:lang w:val="es-ES"/>
        </w:rPr>
        <w:drawing>
          <wp:inline distT="0" distB="0" distL="0" distR="0">
            <wp:extent cx="5568950" cy="6267450"/>
            <wp:effectExtent l="0" t="0" r="0" b="0"/>
            <wp:docPr id="8" name="Imagen 7" descr="MacOs:Users:benja:Desktop:Captura de pantalla 2022-06-16 a las 22.12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Os:Users:benja:Desktop:Captura de pantalla 2022-06-16 a las 22.12.0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941" w:rsidRDefault="00C34941" w:rsidP="00C34941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t>Descarga del modelo</w:t>
      </w:r>
      <w:r>
        <w:rPr>
          <w:lang w:val="es-ES"/>
        </w:rPr>
        <w:br/>
      </w:r>
      <w:r w:rsidR="0088172C">
        <w:rPr>
          <w:noProof/>
          <w:lang w:val="es-ES"/>
        </w:rPr>
        <w:drawing>
          <wp:inline distT="0" distB="0" distL="0" distR="0">
            <wp:extent cx="3771900" cy="1930400"/>
            <wp:effectExtent l="0" t="0" r="0" b="0"/>
            <wp:docPr id="9" name="Imagen 8" descr="MacOs:Users:benja:Desktop:Captura de pantalla 2022-06-16 a las 22.2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Os:Users:benja:Desktop:Captura de pantalla 2022-06-16 a las 22.21.2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4A9" w:rsidRDefault="00A911E1" w:rsidP="00C34941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lastRenderedPageBreak/>
        <w:t>Instalación</w:t>
      </w:r>
      <w:r w:rsidR="007F04A9">
        <w:rPr>
          <w:lang w:val="es-ES"/>
        </w:rPr>
        <w:t xml:space="preserve"> </w:t>
      </w:r>
      <w:proofErr w:type="spellStart"/>
      <w:r w:rsidR="007F04A9">
        <w:rPr>
          <w:lang w:val="es-ES"/>
        </w:rPr>
        <w:t>Tensorflow</w:t>
      </w:r>
      <w:proofErr w:type="spellEnd"/>
      <w:r w:rsidR="007F04A9">
        <w:rPr>
          <w:lang w:val="es-ES"/>
        </w:rPr>
        <w:br/>
      </w:r>
      <w:r w:rsidR="007F04A9">
        <w:rPr>
          <w:noProof/>
          <w:lang w:val="es-ES"/>
        </w:rPr>
        <w:drawing>
          <wp:inline distT="0" distB="0" distL="0" distR="0">
            <wp:extent cx="5575300" cy="3060700"/>
            <wp:effectExtent l="0" t="0" r="0" b="0"/>
            <wp:docPr id="5" name="Imagen 5" descr="MacOs:Users:benja:Desktop:Captura de pantalla 2022-06-16 a las 22.0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Os:Users:benja:Desktop:Captura de pantalla 2022-06-16 a las 22.05.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4A9" w:rsidRDefault="007F04A9" w:rsidP="00C34941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t>Creación carpeta</w:t>
      </w:r>
      <w:r>
        <w:rPr>
          <w:lang w:val="es-ES"/>
        </w:rPr>
        <w:br/>
        <w:t xml:space="preserve"> </w:t>
      </w:r>
      <w:r w:rsidR="00024C37">
        <w:rPr>
          <w:noProof/>
          <w:lang w:val="es-ES"/>
        </w:rPr>
        <w:drawing>
          <wp:inline distT="0" distB="0" distL="0" distR="0">
            <wp:extent cx="5579745" cy="1384346"/>
            <wp:effectExtent l="19050" t="0" r="1905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986" w:rsidRDefault="00046986" w:rsidP="00C34941">
      <w:pPr>
        <w:pStyle w:val="ListParagraph"/>
        <w:numPr>
          <w:ilvl w:val="0"/>
          <w:numId w:val="2"/>
        </w:numPr>
        <w:jc w:val="left"/>
        <w:rPr>
          <w:lang w:val="es-ES"/>
        </w:rPr>
      </w:pPr>
      <w:proofErr w:type="spellStart"/>
      <w:r>
        <w:rPr>
          <w:lang w:val="es-ES"/>
        </w:rPr>
        <w:t>TensorFlow</w:t>
      </w:r>
      <w:proofErr w:type="spellEnd"/>
      <w:r w:rsidR="00A911E1">
        <w:rPr>
          <w:lang w:val="es-ES"/>
        </w:rPr>
        <w:t xml:space="preserve">. </w:t>
      </w:r>
      <w:r>
        <w:rPr>
          <w:lang w:val="es-ES"/>
        </w:rPr>
        <w:br/>
      </w:r>
      <w:r w:rsidR="00024C37">
        <w:rPr>
          <w:noProof/>
          <w:lang w:val="es-ES"/>
        </w:rPr>
        <w:drawing>
          <wp:inline distT="0" distB="0" distL="0" distR="0">
            <wp:extent cx="5579745" cy="2416252"/>
            <wp:effectExtent l="19050" t="0" r="1905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416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986" w:rsidRDefault="00046986" w:rsidP="00C34941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lastRenderedPageBreak/>
        <w:t xml:space="preserve">GET </w:t>
      </w:r>
      <w:r w:rsidR="0041287F">
        <w:rPr>
          <w:lang w:val="es-ES"/>
        </w:rPr>
        <w:t>para comprobar modelo</w:t>
      </w:r>
      <w:r>
        <w:rPr>
          <w:lang w:val="es-ES"/>
        </w:rPr>
        <w:br/>
      </w:r>
      <w:r w:rsidR="00024C37">
        <w:rPr>
          <w:noProof/>
          <w:lang w:val="es-ES"/>
        </w:rPr>
        <w:drawing>
          <wp:inline distT="0" distB="0" distL="0" distR="0">
            <wp:extent cx="5579745" cy="2428113"/>
            <wp:effectExtent l="19050" t="0" r="1905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428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9EF" w:rsidRDefault="00046986" w:rsidP="00C34941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t>GET Metadatos</w:t>
      </w:r>
      <w:r>
        <w:rPr>
          <w:lang w:val="es-ES"/>
        </w:rPr>
        <w:br/>
      </w:r>
      <w:r w:rsidR="00024C37">
        <w:rPr>
          <w:noProof/>
          <w:lang w:val="es-ES"/>
        </w:rPr>
        <w:drawing>
          <wp:inline distT="0" distB="0" distL="0" distR="0">
            <wp:extent cx="5579745" cy="2395909"/>
            <wp:effectExtent l="19050" t="0" r="1905" b="0"/>
            <wp:docPr id="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9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9EF" w:rsidRDefault="0041287F" w:rsidP="00C34941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lastRenderedPageBreak/>
        <w:t>Predicción</w:t>
      </w:r>
      <w:r w:rsidR="00A279EF">
        <w:rPr>
          <w:lang w:val="es-ES"/>
        </w:rPr>
        <w:t xml:space="preserve"> Negativa</w:t>
      </w:r>
      <w:r w:rsidR="00A279EF">
        <w:rPr>
          <w:lang w:val="es-ES"/>
        </w:rPr>
        <w:br/>
      </w:r>
      <w:r w:rsidR="00024C37">
        <w:rPr>
          <w:noProof/>
          <w:lang w:val="es-ES"/>
        </w:rPr>
        <w:drawing>
          <wp:inline distT="0" distB="0" distL="0" distR="0">
            <wp:extent cx="5579745" cy="3685914"/>
            <wp:effectExtent l="19050" t="0" r="1905" b="0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685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986" w:rsidRPr="00C34941" w:rsidRDefault="00A279EF" w:rsidP="00C34941">
      <w:pPr>
        <w:pStyle w:val="ListParagraph"/>
        <w:numPr>
          <w:ilvl w:val="0"/>
          <w:numId w:val="2"/>
        </w:numPr>
        <w:jc w:val="left"/>
        <w:rPr>
          <w:lang w:val="es-ES"/>
        </w:rPr>
      </w:pPr>
      <w:r>
        <w:rPr>
          <w:lang w:val="es-ES"/>
        </w:rPr>
        <w:t>Predicción Positiva</w:t>
      </w:r>
      <w:r>
        <w:rPr>
          <w:lang w:val="es-ES"/>
        </w:rPr>
        <w:br/>
      </w:r>
      <w:r w:rsidR="00024C37">
        <w:rPr>
          <w:noProof/>
          <w:lang w:val="es-ES"/>
        </w:rPr>
        <w:drawing>
          <wp:inline distT="0" distB="0" distL="0" distR="0">
            <wp:extent cx="4332125" cy="3083859"/>
            <wp:effectExtent l="19050" t="0" r="0" b="0"/>
            <wp:docPr id="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04" cy="308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6986">
        <w:rPr>
          <w:lang w:val="es-ES"/>
        </w:rPr>
        <w:br/>
      </w:r>
    </w:p>
    <w:sectPr w:rsidR="00046986" w:rsidRPr="00C34941" w:rsidSect="007E0554">
      <w:pgSz w:w="11906" w:h="16838" w:code="9"/>
      <w:pgMar w:top="1134" w:right="1418" w:bottom="1134" w:left="1701" w:header="709" w:footer="709" w:gutter="0"/>
      <w:pgNumType w:fmt="lowerRoman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004BA" w:rsidRDefault="000004BA">
      <w:r>
        <w:separator/>
      </w:r>
    </w:p>
  </w:endnote>
  <w:endnote w:type="continuationSeparator" w:id="0">
    <w:p w:rsidR="000004BA" w:rsidRDefault="000004B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004BA" w:rsidRDefault="000004BA">
      <w:r>
        <w:separator/>
      </w:r>
    </w:p>
  </w:footnote>
  <w:footnote w:type="continuationSeparator" w:id="0">
    <w:p w:rsidR="000004BA" w:rsidRDefault="000004B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5880" w:rsidRDefault="002A5880" w:rsidP="000517A6">
    <w:pPr>
      <w:pStyle w:val="Header"/>
      <w:pBdr>
        <w:bottom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5880" w:rsidRDefault="002A5880" w:rsidP="00B9692A">
    <w:pPr>
      <w:pStyle w:val="Header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7E06F7"/>
    <w:multiLevelType w:val="multilevel"/>
    <w:tmpl w:val="C10C8778"/>
    <w:lvl w:ilvl="0">
      <w:start w:val="1"/>
      <w:numFmt w:val="decimal"/>
      <w:pStyle w:val="Ttulo01"/>
      <w:suff w:val="space"/>
      <w:lvlText w:val="%1."/>
      <w:lvlJc w:val="left"/>
      <w:pPr>
        <w:ind w:left="142" w:firstLine="0"/>
      </w:pPr>
      <w:rPr>
        <w:rFonts w:hint="default"/>
      </w:rPr>
    </w:lvl>
    <w:lvl w:ilvl="1">
      <w:start w:val="1"/>
      <w:numFmt w:val="decimal"/>
      <w:pStyle w:val="Ttulo01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02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03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04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4320" w:hanging="1440"/>
      </w:pPr>
      <w:rPr>
        <w:rFonts w:hint="default"/>
      </w:rPr>
    </w:lvl>
  </w:abstractNum>
  <w:abstractNum w:abstractNumId="1">
    <w:nsid w:val="73FA0960"/>
    <w:multiLevelType w:val="hybridMultilevel"/>
    <w:tmpl w:val="D79645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2"/>
  <w:activeWritingStyle w:appName="MSWord" w:lang="en-US" w:vendorID="64" w:dllVersion="131078" w:nlCheck="1" w:checkStyle="1"/>
  <w:proofState w:spelling="clean"/>
  <w:attachedTemplate r:id="rId1"/>
  <w:stylePaneFormatFilter w:val="0001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F6A62"/>
    <w:rsid w:val="000004BA"/>
    <w:rsid w:val="00003E89"/>
    <w:rsid w:val="00016FEE"/>
    <w:rsid w:val="0002047E"/>
    <w:rsid w:val="00024C37"/>
    <w:rsid w:val="00025782"/>
    <w:rsid w:val="0002781E"/>
    <w:rsid w:val="0003343E"/>
    <w:rsid w:val="000374D0"/>
    <w:rsid w:val="00043C62"/>
    <w:rsid w:val="00045952"/>
    <w:rsid w:val="00045AA5"/>
    <w:rsid w:val="00046986"/>
    <w:rsid w:val="000517A6"/>
    <w:rsid w:val="00053CE6"/>
    <w:rsid w:val="00055527"/>
    <w:rsid w:val="000566A6"/>
    <w:rsid w:val="00070958"/>
    <w:rsid w:val="000726BD"/>
    <w:rsid w:val="00081457"/>
    <w:rsid w:val="0008381A"/>
    <w:rsid w:val="00085B58"/>
    <w:rsid w:val="000967BC"/>
    <w:rsid w:val="000B01E3"/>
    <w:rsid w:val="000B55E0"/>
    <w:rsid w:val="000B5733"/>
    <w:rsid w:val="000C4818"/>
    <w:rsid w:val="000D400C"/>
    <w:rsid w:val="000D75A1"/>
    <w:rsid w:val="000D7B57"/>
    <w:rsid w:val="000E564B"/>
    <w:rsid w:val="000F3C47"/>
    <w:rsid w:val="00102CED"/>
    <w:rsid w:val="001045EE"/>
    <w:rsid w:val="00115236"/>
    <w:rsid w:val="001265B0"/>
    <w:rsid w:val="00127E7E"/>
    <w:rsid w:val="00127EDA"/>
    <w:rsid w:val="00131C2E"/>
    <w:rsid w:val="00135512"/>
    <w:rsid w:val="00141FB3"/>
    <w:rsid w:val="00143317"/>
    <w:rsid w:val="00147E16"/>
    <w:rsid w:val="001531BB"/>
    <w:rsid w:val="001667AD"/>
    <w:rsid w:val="00166DB8"/>
    <w:rsid w:val="001674EC"/>
    <w:rsid w:val="001753D5"/>
    <w:rsid w:val="00177C5A"/>
    <w:rsid w:val="001A3006"/>
    <w:rsid w:val="001B097D"/>
    <w:rsid w:val="001C4E2D"/>
    <w:rsid w:val="001C6000"/>
    <w:rsid w:val="001C6C8C"/>
    <w:rsid w:val="001D14A8"/>
    <w:rsid w:val="001D7FCC"/>
    <w:rsid w:val="001E22AD"/>
    <w:rsid w:val="001E3561"/>
    <w:rsid w:val="001E4F84"/>
    <w:rsid w:val="001E5AB9"/>
    <w:rsid w:val="001F3A74"/>
    <w:rsid w:val="001F66B6"/>
    <w:rsid w:val="00200370"/>
    <w:rsid w:val="00210A9E"/>
    <w:rsid w:val="00212374"/>
    <w:rsid w:val="0021649F"/>
    <w:rsid w:val="002165C7"/>
    <w:rsid w:val="00222E0E"/>
    <w:rsid w:val="0022612F"/>
    <w:rsid w:val="00230A80"/>
    <w:rsid w:val="00235633"/>
    <w:rsid w:val="00252760"/>
    <w:rsid w:val="002540FB"/>
    <w:rsid w:val="0026054E"/>
    <w:rsid w:val="002729BF"/>
    <w:rsid w:val="00275069"/>
    <w:rsid w:val="00277707"/>
    <w:rsid w:val="002903AD"/>
    <w:rsid w:val="00292180"/>
    <w:rsid w:val="00292B19"/>
    <w:rsid w:val="00295611"/>
    <w:rsid w:val="002A4CDA"/>
    <w:rsid w:val="002A5880"/>
    <w:rsid w:val="002E7361"/>
    <w:rsid w:val="00300A03"/>
    <w:rsid w:val="0030131D"/>
    <w:rsid w:val="0030415B"/>
    <w:rsid w:val="0030751E"/>
    <w:rsid w:val="00313B57"/>
    <w:rsid w:val="003200D4"/>
    <w:rsid w:val="003231DA"/>
    <w:rsid w:val="00323E73"/>
    <w:rsid w:val="00326A79"/>
    <w:rsid w:val="00330BE0"/>
    <w:rsid w:val="00347B1A"/>
    <w:rsid w:val="00352D67"/>
    <w:rsid w:val="0035643C"/>
    <w:rsid w:val="00363E22"/>
    <w:rsid w:val="003653C4"/>
    <w:rsid w:val="003677B8"/>
    <w:rsid w:val="00374060"/>
    <w:rsid w:val="00385B5F"/>
    <w:rsid w:val="003A0945"/>
    <w:rsid w:val="003A58B4"/>
    <w:rsid w:val="003B1467"/>
    <w:rsid w:val="003B3624"/>
    <w:rsid w:val="003D3002"/>
    <w:rsid w:val="003E4195"/>
    <w:rsid w:val="003F124A"/>
    <w:rsid w:val="003F1266"/>
    <w:rsid w:val="00404495"/>
    <w:rsid w:val="004050B7"/>
    <w:rsid w:val="00407E20"/>
    <w:rsid w:val="0041163F"/>
    <w:rsid w:val="0041287F"/>
    <w:rsid w:val="00416944"/>
    <w:rsid w:val="0042199C"/>
    <w:rsid w:val="0043595A"/>
    <w:rsid w:val="0045681F"/>
    <w:rsid w:val="0047706F"/>
    <w:rsid w:val="00497660"/>
    <w:rsid w:val="004A0CB9"/>
    <w:rsid w:val="004A16C9"/>
    <w:rsid w:val="004A4E18"/>
    <w:rsid w:val="004B0DE0"/>
    <w:rsid w:val="004C147F"/>
    <w:rsid w:val="004D6646"/>
    <w:rsid w:val="004E3F62"/>
    <w:rsid w:val="004E4E88"/>
    <w:rsid w:val="004E7BE8"/>
    <w:rsid w:val="004F687D"/>
    <w:rsid w:val="00510A8B"/>
    <w:rsid w:val="00512B60"/>
    <w:rsid w:val="00530CC5"/>
    <w:rsid w:val="00533A38"/>
    <w:rsid w:val="005349F9"/>
    <w:rsid w:val="00534E2B"/>
    <w:rsid w:val="00546D06"/>
    <w:rsid w:val="00547CC5"/>
    <w:rsid w:val="00552A31"/>
    <w:rsid w:val="00552E2B"/>
    <w:rsid w:val="00562D4E"/>
    <w:rsid w:val="0056473D"/>
    <w:rsid w:val="0057046C"/>
    <w:rsid w:val="00573D96"/>
    <w:rsid w:val="005833D3"/>
    <w:rsid w:val="00583816"/>
    <w:rsid w:val="00592F29"/>
    <w:rsid w:val="005B0529"/>
    <w:rsid w:val="005B08A8"/>
    <w:rsid w:val="005B2BF3"/>
    <w:rsid w:val="005B3E14"/>
    <w:rsid w:val="005C0F23"/>
    <w:rsid w:val="005E0408"/>
    <w:rsid w:val="005E6940"/>
    <w:rsid w:val="005F0097"/>
    <w:rsid w:val="005F0596"/>
    <w:rsid w:val="00603EBE"/>
    <w:rsid w:val="006152A4"/>
    <w:rsid w:val="006162F4"/>
    <w:rsid w:val="0062183F"/>
    <w:rsid w:val="0064271B"/>
    <w:rsid w:val="006511B6"/>
    <w:rsid w:val="00656EE6"/>
    <w:rsid w:val="00656FA2"/>
    <w:rsid w:val="00670BDE"/>
    <w:rsid w:val="0067278E"/>
    <w:rsid w:val="00672EE5"/>
    <w:rsid w:val="00681A30"/>
    <w:rsid w:val="00682DC5"/>
    <w:rsid w:val="006866BC"/>
    <w:rsid w:val="00691462"/>
    <w:rsid w:val="00691A9C"/>
    <w:rsid w:val="006A192B"/>
    <w:rsid w:val="006A2AC2"/>
    <w:rsid w:val="006A6D7A"/>
    <w:rsid w:val="006B1804"/>
    <w:rsid w:val="006B3A20"/>
    <w:rsid w:val="006B3D2A"/>
    <w:rsid w:val="006C06FE"/>
    <w:rsid w:val="006C4898"/>
    <w:rsid w:val="006D1B77"/>
    <w:rsid w:val="006D6E05"/>
    <w:rsid w:val="006E36C5"/>
    <w:rsid w:val="006E5604"/>
    <w:rsid w:val="006F11D9"/>
    <w:rsid w:val="00710E90"/>
    <w:rsid w:val="00714599"/>
    <w:rsid w:val="007263E8"/>
    <w:rsid w:val="0074265F"/>
    <w:rsid w:val="00755CEB"/>
    <w:rsid w:val="007631C3"/>
    <w:rsid w:val="007708AA"/>
    <w:rsid w:val="00774EE8"/>
    <w:rsid w:val="007922B6"/>
    <w:rsid w:val="00794F85"/>
    <w:rsid w:val="007A3912"/>
    <w:rsid w:val="007A5084"/>
    <w:rsid w:val="007B787E"/>
    <w:rsid w:val="007C7E6E"/>
    <w:rsid w:val="007D1D0C"/>
    <w:rsid w:val="007D39CE"/>
    <w:rsid w:val="007D45C8"/>
    <w:rsid w:val="007D6009"/>
    <w:rsid w:val="007E0554"/>
    <w:rsid w:val="007F04A9"/>
    <w:rsid w:val="007F6A62"/>
    <w:rsid w:val="00800A0F"/>
    <w:rsid w:val="00800AC1"/>
    <w:rsid w:val="00803FAD"/>
    <w:rsid w:val="0081049C"/>
    <w:rsid w:val="00815298"/>
    <w:rsid w:val="008306B1"/>
    <w:rsid w:val="008460BE"/>
    <w:rsid w:val="00851E09"/>
    <w:rsid w:val="00852B1A"/>
    <w:rsid w:val="00853AFC"/>
    <w:rsid w:val="00854BF0"/>
    <w:rsid w:val="00855383"/>
    <w:rsid w:val="00856798"/>
    <w:rsid w:val="00864E8B"/>
    <w:rsid w:val="00874BB5"/>
    <w:rsid w:val="0088172C"/>
    <w:rsid w:val="00886822"/>
    <w:rsid w:val="0089309F"/>
    <w:rsid w:val="00896338"/>
    <w:rsid w:val="008A2B05"/>
    <w:rsid w:val="008A438A"/>
    <w:rsid w:val="008A63FF"/>
    <w:rsid w:val="008B2EAC"/>
    <w:rsid w:val="008C1327"/>
    <w:rsid w:val="008C16E5"/>
    <w:rsid w:val="008D225A"/>
    <w:rsid w:val="008D7A1B"/>
    <w:rsid w:val="008D7CCE"/>
    <w:rsid w:val="008E1ADC"/>
    <w:rsid w:val="008E1F65"/>
    <w:rsid w:val="008F02EB"/>
    <w:rsid w:val="008F4AEE"/>
    <w:rsid w:val="00900064"/>
    <w:rsid w:val="00900C47"/>
    <w:rsid w:val="00903328"/>
    <w:rsid w:val="009038F7"/>
    <w:rsid w:val="00904EA4"/>
    <w:rsid w:val="00914301"/>
    <w:rsid w:val="009276C9"/>
    <w:rsid w:val="009303DB"/>
    <w:rsid w:val="00933513"/>
    <w:rsid w:val="009361D2"/>
    <w:rsid w:val="0094065E"/>
    <w:rsid w:val="009542B9"/>
    <w:rsid w:val="00964015"/>
    <w:rsid w:val="009644C3"/>
    <w:rsid w:val="00967A75"/>
    <w:rsid w:val="0097007A"/>
    <w:rsid w:val="009740F7"/>
    <w:rsid w:val="00980657"/>
    <w:rsid w:val="00982D10"/>
    <w:rsid w:val="00993FA8"/>
    <w:rsid w:val="009B0D56"/>
    <w:rsid w:val="009B407A"/>
    <w:rsid w:val="009D1122"/>
    <w:rsid w:val="009D2CA5"/>
    <w:rsid w:val="009E036F"/>
    <w:rsid w:val="009E1AF9"/>
    <w:rsid w:val="009E3987"/>
    <w:rsid w:val="009F5543"/>
    <w:rsid w:val="00A005FF"/>
    <w:rsid w:val="00A04103"/>
    <w:rsid w:val="00A0422A"/>
    <w:rsid w:val="00A162C8"/>
    <w:rsid w:val="00A2618D"/>
    <w:rsid w:val="00A279EF"/>
    <w:rsid w:val="00A316D9"/>
    <w:rsid w:val="00A31F7C"/>
    <w:rsid w:val="00A325F7"/>
    <w:rsid w:val="00A335CE"/>
    <w:rsid w:val="00A3456E"/>
    <w:rsid w:val="00A61549"/>
    <w:rsid w:val="00A70C8C"/>
    <w:rsid w:val="00A70FC8"/>
    <w:rsid w:val="00A82696"/>
    <w:rsid w:val="00A87F49"/>
    <w:rsid w:val="00A90644"/>
    <w:rsid w:val="00A90AF6"/>
    <w:rsid w:val="00A911E1"/>
    <w:rsid w:val="00A970B7"/>
    <w:rsid w:val="00A97D58"/>
    <w:rsid w:val="00AB3056"/>
    <w:rsid w:val="00AB4011"/>
    <w:rsid w:val="00AB4F15"/>
    <w:rsid w:val="00AC2897"/>
    <w:rsid w:val="00AC3113"/>
    <w:rsid w:val="00AC3AD2"/>
    <w:rsid w:val="00AC4105"/>
    <w:rsid w:val="00AD27C2"/>
    <w:rsid w:val="00AD662E"/>
    <w:rsid w:val="00AE042A"/>
    <w:rsid w:val="00AE0914"/>
    <w:rsid w:val="00AE2235"/>
    <w:rsid w:val="00AE75DE"/>
    <w:rsid w:val="00AF5AAC"/>
    <w:rsid w:val="00AF5B90"/>
    <w:rsid w:val="00B11691"/>
    <w:rsid w:val="00B12627"/>
    <w:rsid w:val="00B1588C"/>
    <w:rsid w:val="00B215D7"/>
    <w:rsid w:val="00B21DF5"/>
    <w:rsid w:val="00B22E5C"/>
    <w:rsid w:val="00B235FE"/>
    <w:rsid w:val="00B23F31"/>
    <w:rsid w:val="00B27693"/>
    <w:rsid w:val="00B27720"/>
    <w:rsid w:val="00B35B7D"/>
    <w:rsid w:val="00B461DF"/>
    <w:rsid w:val="00B51742"/>
    <w:rsid w:val="00B51799"/>
    <w:rsid w:val="00B53FD0"/>
    <w:rsid w:val="00B5424D"/>
    <w:rsid w:val="00B57945"/>
    <w:rsid w:val="00B625C2"/>
    <w:rsid w:val="00B65559"/>
    <w:rsid w:val="00B66C98"/>
    <w:rsid w:val="00B679EF"/>
    <w:rsid w:val="00B713A7"/>
    <w:rsid w:val="00B73BF3"/>
    <w:rsid w:val="00B77906"/>
    <w:rsid w:val="00B8230C"/>
    <w:rsid w:val="00B85473"/>
    <w:rsid w:val="00B8705B"/>
    <w:rsid w:val="00B9692A"/>
    <w:rsid w:val="00BA35D5"/>
    <w:rsid w:val="00BB3DC9"/>
    <w:rsid w:val="00BB3EDA"/>
    <w:rsid w:val="00BC76A9"/>
    <w:rsid w:val="00BD059B"/>
    <w:rsid w:val="00BD2A12"/>
    <w:rsid w:val="00BD5DE9"/>
    <w:rsid w:val="00BF219A"/>
    <w:rsid w:val="00BF5238"/>
    <w:rsid w:val="00C079A8"/>
    <w:rsid w:val="00C143B0"/>
    <w:rsid w:val="00C246B3"/>
    <w:rsid w:val="00C3438F"/>
    <w:rsid w:val="00C34941"/>
    <w:rsid w:val="00C427FF"/>
    <w:rsid w:val="00C441D4"/>
    <w:rsid w:val="00C6263B"/>
    <w:rsid w:val="00C73231"/>
    <w:rsid w:val="00C80433"/>
    <w:rsid w:val="00C80AD1"/>
    <w:rsid w:val="00C84EA6"/>
    <w:rsid w:val="00C865C6"/>
    <w:rsid w:val="00C9005B"/>
    <w:rsid w:val="00C96702"/>
    <w:rsid w:val="00C97C1E"/>
    <w:rsid w:val="00CB3893"/>
    <w:rsid w:val="00CB4714"/>
    <w:rsid w:val="00CC06D6"/>
    <w:rsid w:val="00CC081D"/>
    <w:rsid w:val="00CC1391"/>
    <w:rsid w:val="00CF7A0C"/>
    <w:rsid w:val="00D042E3"/>
    <w:rsid w:val="00D20CA3"/>
    <w:rsid w:val="00D30FBF"/>
    <w:rsid w:val="00D33262"/>
    <w:rsid w:val="00D41595"/>
    <w:rsid w:val="00D4752F"/>
    <w:rsid w:val="00D5155C"/>
    <w:rsid w:val="00D527B7"/>
    <w:rsid w:val="00D64984"/>
    <w:rsid w:val="00D752BC"/>
    <w:rsid w:val="00D835D5"/>
    <w:rsid w:val="00D85EBE"/>
    <w:rsid w:val="00D925CA"/>
    <w:rsid w:val="00D97504"/>
    <w:rsid w:val="00DA2E4C"/>
    <w:rsid w:val="00DB1473"/>
    <w:rsid w:val="00DB2514"/>
    <w:rsid w:val="00DC1BDC"/>
    <w:rsid w:val="00DC314D"/>
    <w:rsid w:val="00DC3F8A"/>
    <w:rsid w:val="00DD4A69"/>
    <w:rsid w:val="00DE4197"/>
    <w:rsid w:val="00DE4ED0"/>
    <w:rsid w:val="00E1079C"/>
    <w:rsid w:val="00E11A08"/>
    <w:rsid w:val="00E3428E"/>
    <w:rsid w:val="00E40F93"/>
    <w:rsid w:val="00E43D81"/>
    <w:rsid w:val="00E45290"/>
    <w:rsid w:val="00E47D10"/>
    <w:rsid w:val="00E72AB9"/>
    <w:rsid w:val="00E847E5"/>
    <w:rsid w:val="00E87ABA"/>
    <w:rsid w:val="00E90676"/>
    <w:rsid w:val="00E9754B"/>
    <w:rsid w:val="00EA065B"/>
    <w:rsid w:val="00EB174C"/>
    <w:rsid w:val="00EC6824"/>
    <w:rsid w:val="00ED10E7"/>
    <w:rsid w:val="00ED4D70"/>
    <w:rsid w:val="00ED5394"/>
    <w:rsid w:val="00ED734F"/>
    <w:rsid w:val="00EE26E0"/>
    <w:rsid w:val="00EF50E0"/>
    <w:rsid w:val="00EF53E6"/>
    <w:rsid w:val="00F121C1"/>
    <w:rsid w:val="00F14BBD"/>
    <w:rsid w:val="00F2004A"/>
    <w:rsid w:val="00F22A45"/>
    <w:rsid w:val="00F3484A"/>
    <w:rsid w:val="00F35E29"/>
    <w:rsid w:val="00F360C2"/>
    <w:rsid w:val="00F44FC8"/>
    <w:rsid w:val="00F51805"/>
    <w:rsid w:val="00F52B62"/>
    <w:rsid w:val="00F57A94"/>
    <w:rsid w:val="00F7073F"/>
    <w:rsid w:val="00F732D3"/>
    <w:rsid w:val="00F756AB"/>
    <w:rsid w:val="00F7731E"/>
    <w:rsid w:val="00F815C7"/>
    <w:rsid w:val="00F835F0"/>
    <w:rsid w:val="00F90828"/>
    <w:rsid w:val="00F9394D"/>
    <w:rsid w:val="00FA3D2B"/>
    <w:rsid w:val="00FA5639"/>
    <w:rsid w:val="00FA5B6D"/>
    <w:rsid w:val="00FA7F91"/>
    <w:rsid w:val="00FB29F0"/>
    <w:rsid w:val="00FB4EE4"/>
    <w:rsid w:val="00FC1DFE"/>
    <w:rsid w:val="00FC42DB"/>
    <w:rsid w:val="00FC7EC9"/>
    <w:rsid w:val="00FD1D40"/>
    <w:rsid w:val="00FD68BA"/>
    <w:rsid w:val="00FE6CD0"/>
    <w:rsid w:val="00FF59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liases w:val="Cuerpo"/>
    <w:qFormat/>
    <w:rsid w:val="00C73231"/>
    <w:pPr>
      <w:spacing w:after="120" w:line="360" w:lineRule="auto"/>
      <w:ind w:firstLine="284"/>
      <w:jc w:val="both"/>
    </w:pPr>
    <w:rPr>
      <w:sz w:val="24"/>
      <w:szCs w:val="24"/>
      <w:lang w:val="es-ES_tradnl"/>
    </w:rPr>
  </w:style>
  <w:style w:type="paragraph" w:styleId="Heading1">
    <w:name w:val="heading 1"/>
    <w:basedOn w:val="Normal"/>
    <w:next w:val="Normal"/>
    <w:qFormat/>
    <w:rsid w:val="009D1122"/>
    <w:pPr>
      <w:keepNext/>
      <w:spacing w:before="120" w:line="240" w:lineRule="auto"/>
      <w:ind w:firstLine="0"/>
      <w:outlineLvl w:val="0"/>
    </w:pPr>
    <w:rPr>
      <w:rFonts w:ascii="Arial" w:hAnsi="Arial" w:cs="Arial"/>
      <w:b/>
      <w:bCs/>
      <w:kern w:val="32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0517A6"/>
    <w:pPr>
      <w:tabs>
        <w:tab w:val="center" w:pos="4252"/>
        <w:tab w:val="right" w:pos="8504"/>
      </w:tabs>
      <w:spacing w:after="0" w:line="240" w:lineRule="auto"/>
      <w:ind w:firstLine="0"/>
    </w:pPr>
    <w:rPr>
      <w:sz w:val="20"/>
      <w:szCs w:val="20"/>
    </w:rPr>
  </w:style>
  <w:style w:type="character" w:styleId="PageNumber">
    <w:name w:val="page number"/>
    <w:basedOn w:val="DefaultParagraphFont"/>
    <w:semiHidden/>
    <w:rsid w:val="007631C3"/>
  </w:style>
  <w:style w:type="paragraph" w:styleId="Header">
    <w:name w:val="header"/>
    <w:basedOn w:val="Normal"/>
    <w:link w:val="HeaderChar"/>
    <w:uiPriority w:val="99"/>
    <w:rsid w:val="000517A6"/>
    <w:pPr>
      <w:pBdr>
        <w:bottom w:val="single" w:sz="4" w:space="1" w:color="auto"/>
      </w:pBdr>
      <w:tabs>
        <w:tab w:val="center" w:pos="4252"/>
        <w:tab w:val="right" w:pos="8504"/>
      </w:tabs>
      <w:spacing w:after="0" w:line="240" w:lineRule="auto"/>
      <w:ind w:firstLine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43317"/>
  </w:style>
  <w:style w:type="paragraph" w:customStyle="1" w:styleId="Ttulo01">
    <w:name w:val="Título01"/>
    <w:basedOn w:val="Heading1"/>
    <w:next w:val="Normal"/>
    <w:rsid w:val="00252760"/>
    <w:pPr>
      <w:numPr>
        <w:numId w:val="1"/>
      </w:numPr>
    </w:pPr>
  </w:style>
  <w:style w:type="paragraph" w:customStyle="1" w:styleId="Ttulo02">
    <w:name w:val="Título02"/>
    <w:basedOn w:val="Ttulo01"/>
    <w:next w:val="Normal"/>
    <w:rsid w:val="00252760"/>
    <w:pPr>
      <w:numPr>
        <w:ilvl w:val="1"/>
      </w:numPr>
      <w:outlineLvl w:val="1"/>
    </w:pPr>
    <w:rPr>
      <w:sz w:val="36"/>
    </w:rPr>
  </w:style>
  <w:style w:type="paragraph" w:customStyle="1" w:styleId="Ttulo03">
    <w:name w:val="Título03"/>
    <w:basedOn w:val="Ttulo02"/>
    <w:next w:val="Normal"/>
    <w:rsid w:val="00252760"/>
    <w:pPr>
      <w:numPr>
        <w:ilvl w:val="2"/>
      </w:numPr>
    </w:pPr>
    <w:rPr>
      <w:sz w:val="32"/>
    </w:rPr>
  </w:style>
  <w:style w:type="paragraph" w:customStyle="1" w:styleId="Ttulo04">
    <w:name w:val="Título04"/>
    <w:basedOn w:val="Ttulo03"/>
    <w:next w:val="Normal"/>
    <w:rsid w:val="00252760"/>
    <w:pPr>
      <w:numPr>
        <w:ilvl w:val="3"/>
      </w:numPr>
    </w:pPr>
    <w:rPr>
      <w:sz w:val="28"/>
    </w:rPr>
  </w:style>
  <w:style w:type="paragraph" w:customStyle="1" w:styleId="Ttulo05">
    <w:name w:val="Título05"/>
    <w:basedOn w:val="Ttulo04"/>
    <w:next w:val="Normal"/>
    <w:rsid w:val="006511B6"/>
    <w:pPr>
      <w:numPr>
        <w:ilvl w:val="4"/>
      </w:numPr>
    </w:pPr>
    <w:rPr>
      <w:sz w:val="24"/>
    </w:rPr>
  </w:style>
  <w:style w:type="paragraph" w:styleId="Bibliography">
    <w:name w:val="Bibliography"/>
    <w:basedOn w:val="Normal"/>
    <w:rsid w:val="00AE042A"/>
    <w:pPr>
      <w:autoSpaceDE w:val="0"/>
      <w:spacing w:after="0" w:line="240" w:lineRule="auto"/>
      <w:ind w:left="1134" w:hanging="567"/>
    </w:pPr>
    <w:rPr>
      <w:rFonts w:cs="TimesNewRoman"/>
    </w:rPr>
  </w:style>
  <w:style w:type="paragraph" w:styleId="BalloonText">
    <w:name w:val="Balloon Text"/>
    <w:basedOn w:val="Normal"/>
    <w:link w:val="BalloonTextChar"/>
    <w:rsid w:val="007F6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6A6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752F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D4752F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D4752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4752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5B6D"/>
    <w:pPr>
      <w:ind w:left="720"/>
      <w:contextualSpacing/>
    </w:pPr>
  </w:style>
  <w:style w:type="table" w:styleId="TableGrid">
    <w:name w:val="Table Grid"/>
    <w:basedOn w:val="TableNormal"/>
    <w:uiPriority w:val="59"/>
    <w:rsid w:val="00682DC5"/>
    <w:rPr>
      <w:rFonts w:asciiTheme="minorHAnsi" w:eastAsiaTheme="minorHAnsi" w:hAnsiTheme="minorHAnsi" w:cstheme="minorBidi"/>
      <w:color w:val="3071C3" w:themeColor="text2" w:themeTint="BF"/>
      <w:sz w:val="24"/>
      <w:szCs w:val="24"/>
      <w:lang w:val="en-US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Grid-Accent11">
    <w:name w:val="Light Grid - Accent 11"/>
    <w:basedOn w:val="TableNormal"/>
    <w:uiPriority w:val="62"/>
    <w:rsid w:val="005349F9"/>
    <w:rPr>
      <w:rFonts w:asciiTheme="minorHAnsi" w:eastAsiaTheme="minorHAnsi" w:hAnsiTheme="minorHAnsi" w:cstheme="minorBidi"/>
      <w:color w:val="3071C3" w:themeColor="text2" w:themeTint="BF"/>
      <w:sz w:val="24"/>
      <w:szCs w:val="24"/>
      <w:lang w:val="en-US" w:eastAsia="ja-JP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qFormat/>
    <w:rsid w:val="00BF219A"/>
    <w:pPr>
      <w:numPr>
        <w:ilvl w:val="1"/>
      </w:numPr>
      <w:ind w:firstLine="284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BF219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qFormat/>
    <w:rsid w:val="00BF219A"/>
    <w:rPr>
      <w:b/>
      <w:bCs/>
    </w:rPr>
  </w:style>
  <w:style w:type="paragraph" w:styleId="Title">
    <w:name w:val="Title"/>
    <w:basedOn w:val="Normal"/>
    <w:next w:val="Normal"/>
    <w:link w:val="TitleChar"/>
    <w:qFormat/>
    <w:rsid w:val="008E1AD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8E1A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8E1ADC"/>
    <w:pPr>
      <w:ind w:firstLine="284"/>
      <w:jc w:val="both"/>
    </w:pPr>
    <w:rPr>
      <w:sz w:val="24"/>
      <w:szCs w:val="24"/>
    </w:rPr>
  </w:style>
  <w:style w:type="character" w:customStyle="1" w:styleId="hgkelc">
    <w:name w:val="hgkelc"/>
    <w:basedOn w:val="DefaultParagraphFont"/>
    <w:rsid w:val="005833D3"/>
  </w:style>
  <w:style w:type="paragraph" w:styleId="Revision">
    <w:name w:val="Revision"/>
    <w:hidden/>
    <w:uiPriority w:val="99"/>
    <w:semiHidden/>
    <w:rsid w:val="00ED4D70"/>
    <w:rPr>
      <w:sz w:val="24"/>
      <w:szCs w:val="24"/>
    </w:rPr>
  </w:style>
  <w:style w:type="character" w:customStyle="1" w:styleId="q4iawc">
    <w:name w:val="q4iawc"/>
    <w:basedOn w:val="DefaultParagraphFont"/>
    <w:rsid w:val="00AC4105"/>
  </w:style>
  <w:style w:type="character" w:customStyle="1" w:styleId="viiyi">
    <w:name w:val="viiyi"/>
    <w:basedOn w:val="DefaultParagraphFont"/>
    <w:rsid w:val="00313B5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2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4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2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7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ot\Google%20Drive\_Formacion_\DAW2\_Proyecto_\Documentaci&#243;n\PMO1314_PlantillaProyect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DBD69BD-C4D1-498B-A0DD-9C6951FEF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PMO1314_PlantillaProyecto.dot</Template>
  <TotalTime>554</TotalTime>
  <Pages>14</Pages>
  <Words>298</Words>
  <Characters>1639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Dark</Company>
  <LinksUpToDate>false</LinksUpToDate>
  <CharactersWithSpaces>1934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root</cp:lastModifiedBy>
  <cp:revision>25</cp:revision>
  <cp:lastPrinted>2020-06-18T11:43:00Z</cp:lastPrinted>
  <dcterms:created xsi:type="dcterms:W3CDTF">2022-05-13T17:55:00Z</dcterms:created>
  <dcterms:modified xsi:type="dcterms:W3CDTF">2022-06-26T09:23:00Z</dcterms:modified>
</cp:coreProperties>
</file>